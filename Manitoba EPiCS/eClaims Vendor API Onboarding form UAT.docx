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16AC" w14:textId="77777777" w:rsidR="006C3EFA" w:rsidRDefault="00E46E3E">
      <w:pPr>
        <w:sectPr w:rsidR="006C3EFA">
          <w:footerReference w:type="first" r:id="rId7"/>
          <w:type w:val="continuous"/>
          <w:pgSz w:w="12240" w:h="15840"/>
          <w:pgMar w:top="1800" w:right="1440" w:bottom="1440" w:left="1440" w:header="0" w:footer="0" w:gutter="0"/>
          <w:cols w:space="720"/>
          <w:titlePg/>
        </w:sectPr>
      </w:pPr>
      <w:r>
        <w:rPr>
          <w:noProof/>
          <w:lang w:val="en-CA" w:eastAsia="en-CA"/>
        </w:rPr>
        <w:drawing>
          <wp:anchor distT="0" distB="0" distL="114300" distR="114300" simplePos="0" relativeHeight="251659264" behindDoc="0" locked="0" layoutInCell="1" allowOverlap="1" wp14:anchorId="01171A4F" wp14:editId="6E58EE9C">
            <wp:simplePos x="0" y="0"/>
            <wp:positionH relativeFrom="margin">
              <wp:posOffset>-9525</wp:posOffset>
            </wp:positionH>
            <wp:positionV relativeFrom="margin">
              <wp:posOffset>-552450</wp:posOffset>
            </wp:positionV>
            <wp:extent cx="2286000" cy="647700"/>
            <wp:effectExtent l="19050" t="0" r="0" b="0"/>
            <wp:wrapSquare wrapText="bothSides"/>
            <wp:docPr id="3" name="Picture 2" descr="Health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 Logo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CEC64" w14:textId="77777777" w:rsidR="00C20FD3" w:rsidRDefault="00C20FD3" w:rsidP="00EF515E">
      <w:pPr>
        <w:jc w:val="center"/>
        <w:rPr>
          <w:rFonts w:ascii="Arial" w:hAnsi="Arial" w:cs="Arial"/>
          <w:b/>
          <w:szCs w:val="24"/>
        </w:rPr>
      </w:pPr>
    </w:p>
    <w:p w14:paraId="197E95C0" w14:textId="77777777" w:rsidR="00D81105" w:rsidRDefault="00D81105" w:rsidP="00EF515E">
      <w:pPr>
        <w:jc w:val="center"/>
        <w:rPr>
          <w:rFonts w:ascii="Arial" w:hAnsi="Arial" w:cs="Arial"/>
          <w:b/>
          <w:szCs w:val="24"/>
        </w:rPr>
      </w:pPr>
    </w:p>
    <w:p w14:paraId="2BD77ABC" w14:textId="1CB3E3B4" w:rsidR="00EF515E" w:rsidRDefault="00644D71" w:rsidP="00EF515E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E-Claims</w:t>
      </w:r>
      <w:r w:rsidR="002123A2">
        <w:rPr>
          <w:rFonts w:ascii="Arial" w:hAnsi="Arial" w:cs="Arial"/>
          <w:b/>
          <w:szCs w:val="24"/>
        </w:rPr>
        <w:t xml:space="preserve"> </w:t>
      </w:r>
      <w:r w:rsidR="00C20FD3">
        <w:rPr>
          <w:rFonts w:ascii="Arial" w:hAnsi="Arial" w:cs="Arial"/>
          <w:b/>
          <w:szCs w:val="24"/>
        </w:rPr>
        <w:t xml:space="preserve">Vendor - Access </w:t>
      </w:r>
      <w:r w:rsidR="0052251B">
        <w:rPr>
          <w:rFonts w:ascii="Arial" w:hAnsi="Arial" w:cs="Arial"/>
          <w:b/>
          <w:szCs w:val="24"/>
        </w:rPr>
        <w:t xml:space="preserve">Set </w:t>
      </w:r>
      <w:r w:rsidR="00EF515E">
        <w:rPr>
          <w:rFonts w:ascii="Arial" w:hAnsi="Arial" w:cs="Arial"/>
          <w:b/>
          <w:szCs w:val="24"/>
        </w:rPr>
        <w:t>Up Form</w:t>
      </w:r>
      <w:r w:rsidR="00EF3994">
        <w:rPr>
          <w:rFonts w:ascii="Arial" w:hAnsi="Arial" w:cs="Arial"/>
          <w:b/>
          <w:szCs w:val="24"/>
        </w:rPr>
        <w:t xml:space="preserve"> UAT</w:t>
      </w:r>
    </w:p>
    <w:p w14:paraId="705C05CA" w14:textId="77777777" w:rsidR="00C20FD3" w:rsidRPr="00EF515E" w:rsidRDefault="00C20FD3" w:rsidP="00EF515E">
      <w:pPr>
        <w:jc w:val="center"/>
        <w:rPr>
          <w:rFonts w:ascii="Arial" w:hAnsi="Arial" w:cs="Arial"/>
          <w:b/>
          <w:szCs w:val="24"/>
        </w:rPr>
      </w:pPr>
    </w:p>
    <w:p w14:paraId="048C4543" w14:textId="77777777" w:rsidR="004B763C" w:rsidRDefault="004B763C" w:rsidP="00EF515E">
      <w:pPr>
        <w:rPr>
          <w:rFonts w:ascii="Arial" w:hAnsi="Arial" w:cs="Arial"/>
          <w:b/>
          <w:i/>
          <w:sz w:val="18"/>
          <w:szCs w:val="18"/>
        </w:rPr>
      </w:pPr>
    </w:p>
    <w:p w14:paraId="1449BFFC" w14:textId="54D66DEF" w:rsidR="00EF515E" w:rsidRPr="008568E8" w:rsidRDefault="00EF515E" w:rsidP="00EF515E">
      <w:pPr>
        <w:rPr>
          <w:rFonts w:ascii="Arial" w:hAnsi="Arial" w:cs="Arial"/>
          <w:b/>
          <w:i/>
          <w:sz w:val="20"/>
        </w:rPr>
      </w:pPr>
      <w:r w:rsidRPr="008568E8">
        <w:rPr>
          <w:rFonts w:ascii="Arial" w:hAnsi="Arial" w:cs="Arial"/>
          <w:b/>
          <w:i/>
          <w:sz w:val="20"/>
        </w:rPr>
        <w:t xml:space="preserve">This information is confidential and will only be used by the </w:t>
      </w:r>
      <w:r w:rsidR="00C20FD3">
        <w:rPr>
          <w:rFonts w:ascii="Arial" w:hAnsi="Arial" w:cs="Arial"/>
          <w:b/>
          <w:i/>
          <w:sz w:val="20"/>
        </w:rPr>
        <w:t xml:space="preserve">E-Claims </w:t>
      </w:r>
      <w:r w:rsidRPr="008568E8">
        <w:rPr>
          <w:rFonts w:ascii="Arial" w:hAnsi="Arial" w:cs="Arial"/>
          <w:b/>
          <w:i/>
          <w:sz w:val="20"/>
        </w:rPr>
        <w:t xml:space="preserve">Administrator to set </w:t>
      </w:r>
      <w:r w:rsidR="00C20FD3" w:rsidRPr="008568E8">
        <w:rPr>
          <w:rFonts w:ascii="Arial" w:hAnsi="Arial" w:cs="Arial"/>
          <w:b/>
          <w:i/>
          <w:sz w:val="20"/>
        </w:rPr>
        <w:t xml:space="preserve">up </w:t>
      </w:r>
      <w:r w:rsidR="00C20FD3">
        <w:rPr>
          <w:rFonts w:ascii="Arial" w:hAnsi="Arial" w:cs="Arial"/>
          <w:b/>
          <w:i/>
          <w:sz w:val="20"/>
        </w:rPr>
        <w:t xml:space="preserve">the Vendor for accessing </w:t>
      </w:r>
      <w:r w:rsidR="002123A2">
        <w:rPr>
          <w:rFonts w:ascii="Arial" w:hAnsi="Arial" w:cs="Arial"/>
          <w:b/>
          <w:i/>
          <w:sz w:val="20"/>
        </w:rPr>
        <w:t>E-Claims Portal</w:t>
      </w:r>
      <w:r w:rsidR="00C20FD3">
        <w:rPr>
          <w:rFonts w:ascii="Arial" w:hAnsi="Arial" w:cs="Arial"/>
          <w:b/>
          <w:i/>
          <w:sz w:val="20"/>
        </w:rPr>
        <w:t xml:space="preserve"> APIs</w:t>
      </w:r>
      <w:r w:rsidR="00A600F8">
        <w:rPr>
          <w:rFonts w:ascii="Arial" w:hAnsi="Arial" w:cs="Arial"/>
          <w:b/>
          <w:i/>
          <w:sz w:val="20"/>
        </w:rPr>
        <w:t>.</w:t>
      </w:r>
      <w:r w:rsidR="00C20FD3">
        <w:rPr>
          <w:rFonts w:ascii="Arial" w:hAnsi="Arial" w:cs="Arial"/>
          <w:b/>
          <w:i/>
          <w:sz w:val="20"/>
        </w:rPr>
        <w:t xml:space="preserve"> Credentials required for accessing APIs will be sent to the registered emails in the form.</w:t>
      </w:r>
    </w:p>
    <w:p w14:paraId="6C56D334" w14:textId="77777777" w:rsidR="004168D9" w:rsidRPr="008568E8" w:rsidRDefault="004168D9" w:rsidP="00EF515E">
      <w:pPr>
        <w:rPr>
          <w:rFonts w:ascii="Arial" w:hAnsi="Arial" w:cs="Arial"/>
          <w:b/>
          <w:i/>
          <w:sz w:val="20"/>
        </w:rPr>
      </w:pPr>
    </w:p>
    <w:p w14:paraId="59F1559E" w14:textId="77777777" w:rsidR="004168D9" w:rsidRDefault="004168D9" w:rsidP="00EF515E">
      <w:pPr>
        <w:rPr>
          <w:rFonts w:ascii="Arial" w:hAnsi="Arial" w:cs="Arial"/>
          <w:b/>
          <w:i/>
          <w:sz w:val="20"/>
        </w:rPr>
      </w:pPr>
      <w:r w:rsidRPr="008568E8">
        <w:rPr>
          <w:rFonts w:ascii="Arial" w:hAnsi="Arial" w:cs="Arial"/>
          <w:b/>
          <w:i/>
          <w:sz w:val="20"/>
        </w:rPr>
        <w:t>I am applying for:</w:t>
      </w:r>
    </w:p>
    <w:p w14:paraId="1909E475" w14:textId="77777777" w:rsidR="00C20FD3" w:rsidRPr="008568E8" w:rsidRDefault="00C20FD3" w:rsidP="00EF515E">
      <w:pPr>
        <w:rPr>
          <w:rFonts w:ascii="Arial" w:hAnsi="Arial" w:cs="Arial"/>
          <w:b/>
          <w:i/>
          <w:sz w:val="20"/>
        </w:rPr>
      </w:pPr>
    </w:p>
    <w:p w14:paraId="1A6E859D" w14:textId="26313BD4" w:rsidR="004168D9" w:rsidRPr="00C20FD3" w:rsidRDefault="004168D9" w:rsidP="00EF515E">
      <w:pPr>
        <w:pStyle w:val="ListParagraph"/>
        <w:numPr>
          <w:ilvl w:val="0"/>
          <w:numId w:val="31"/>
        </w:numPr>
        <w:rPr>
          <w:rFonts w:ascii="Arial" w:hAnsi="Arial" w:cs="Arial"/>
          <w:b/>
          <w:i/>
          <w:sz w:val="20"/>
          <w:lang w:val="en-CA"/>
        </w:rPr>
      </w:pPr>
      <w:r w:rsidRPr="00C20FD3">
        <w:rPr>
          <w:rFonts w:ascii="Arial" w:hAnsi="Arial" w:cs="Arial"/>
          <w:b/>
          <w:i/>
          <w:sz w:val="20"/>
          <w:lang w:val="en-CA"/>
        </w:rPr>
        <w:t>E</w:t>
      </w:r>
      <w:r w:rsidR="00644D71" w:rsidRPr="00C20FD3">
        <w:rPr>
          <w:rFonts w:ascii="Arial" w:hAnsi="Arial" w:cs="Arial"/>
          <w:b/>
          <w:i/>
          <w:sz w:val="20"/>
          <w:lang w:val="en-CA"/>
        </w:rPr>
        <w:t>-Claims</w:t>
      </w:r>
      <w:r w:rsidRPr="00C20FD3">
        <w:rPr>
          <w:rFonts w:ascii="Arial" w:hAnsi="Arial" w:cs="Arial"/>
          <w:b/>
          <w:i/>
          <w:sz w:val="20"/>
          <w:lang w:val="en-CA"/>
        </w:rPr>
        <w:t xml:space="preserve"> </w:t>
      </w:r>
      <w:r w:rsidR="001C0867" w:rsidRPr="00C20FD3">
        <w:rPr>
          <w:rFonts w:ascii="Arial" w:hAnsi="Arial" w:cs="Arial"/>
          <w:b/>
          <w:i/>
          <w:sz w:val="20"/>
          <w:lang w:val="en-CA"/>
        </w:rPr>
        <w:t xml:space="preserve">Portal </w:t>
      </w:r>
      <w:r w:rsidR="00EF3994">
        <w:rPr>
          <w:rFonts w:ascii="Arial" w:hAnsi="Arial" w:cs="Arial"/>
          <w:b/>
          <w:i/>
          <w:sz w:val="20"/>
          <w:lang w:val="en-CA"/>
        </w:rPr>
        <w:t>Access for UAT</w:t>
      </w:r>
    </w:p>
    <w:p w14:paraId="1D1D800B" w14:textId="7BB00FCA" w:rsidR="00C20FD3" w:rsidRDefault="00C20FD3" w:rsidP="00EF515E">
      <w:pPr>
        <w:pStyle w:val="ListParagraph"/>
        <w:numPr>
          <w:ilvl w:val="0"/>
          <w:numId w:val="31"/>
        </w:numPr>
        <w:rPr>
          <w:rFonts w:ascii="Arial" w:hAnsi="Arial" w:cs="Arial"/>
          <w:b/>
          <w:i/>
          <w:sz w:val="20"/>
          <w:lang w:val="en-CA"/>
        </w:rPr>
      </w:pPr>
      <w:r w:rsidRPr="00C20FD3">
        <w:rPr>
          <w:rFonts w:ascii="Arial" w:hAnsi="Arial" w:cs="Arial"/>
          <w:b/>
          <w:i/>
          <w:sz w:val="20"/>
          <w:lang w:val="en-CA"/>
        </w:rPr>
        <w:t xml:space="preserve">E-Claims Portal API access </w:t>
      </w:r>
      <w:r w:rsidR="00EF3994">
        <w:rPr>
          <w:rFonts w:ascii="Arial" w:hAnsi="Arial" w:cs="Arial"/>
          <w:b/>
          <w:i/>
          <w:sz w:val="20"/>
          <w:lang w:val="en-CA"/>
        </w:rPr>
        <w:t>for UAT</w:t>
      </w:r>
    </w:p>
    <w:p w14:paraId="5A4F88C4" w14:textId="77777777" w:rsidR="00C20FD3" w:rsidRPr="00C20FD3" w:rsidRDefault="00C20FD3" w:rsidP="00C20FD3">
      <w:pPr>
        <w:pStyle w:val="ListParagraph"/>
        <w:rPr>
          <w:rFonts w:ascii="Arial" w:hAnsi="Arial" w:cs="Arial"/>
          <w:b/>
          <w:i/>
          <w:sz w:val="20"/>
          <w:lang w:val="en-CA"/>
        </w:rPr>
      </w:pPr>
    </w:p>
    <w:p w14:paraId="6BCE92E8" w14:textId="77777777" w:rsidR="00EF515E" w:rsidRPr="00C20FD3" w:rsidRDefault="00EF515E" w:rsidP="00EF515E">
      <w:pPr>
        <w:rPr>
          <w:rFonts w:ascii="Arial" w:hAnsi="Arial" w:cs="Arial"/>
          <w:sz w:val="20"/>
          <w:lang w:val="en-CA"/>
        </w:rPr>
      </w:pPr>
    </w:p>
    <w:p w14:paraId="6EE6BC46" w14:textId="250768C7" w:rsidR="00496C20" w:rsidRPr="00EF515E" w:rsidRDefault="00C20FD3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Cs w:val="24"/>
        </w:rPr>
        <w:t>Vendor</w:t>
      </w:r>
      <w:r w:rsidR="00496C20" w:rsidRPr="00865F15">
        <w:rPr>
          <w:rFonts w:ascii="Arial" w:hAnsi="Arial" w:cs="Arial"/>
          <w:b/>
          <w:szCs w:val="24"/>
        </w:rPr>
        <w:t xml:space="preserve"> Information:</w:t>
      </w:r>
    </w:p>
    <w:p w14:paraId="24D1BC26" w14:textId="509342CD" w:rsidR="00496C20" w:rsidRDefault="00C20FD3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Vendor </w:t>
      </w:r>
      <w:r w:rsidR="00496C20" w:rsidRPr="00EF515E">
        <w:rPr>
          <w:rFonts w:ascii="Arial" w:hAnsi="Arial" w:cs="Arial"/>
          <w:sz w:val="20"/>
        </w:rPr>
        <w:t>Name:</w:t>
      </w:r>
      <w:r w:rsidR="009E7B4A">
        <w:rPr>
          <w:rFonts w:ascii="Arial" w:hAnsi="Arial" w:cs="Arial"/>
          <w:sz w:val="20"/>
        </w:rPr>
        <w:t xml:space="preserve"> ___________________________________________________</w:t>
      </w:r>
      <w:r w:rsidR="004F7711">
        <w:rPr>
          <w:rFonts w:ascii="Arial" w:hAnsi="Arial" w:cs="Arial"/>
          <w:sz w:val="20"/>
        </w:rPr>
        <w:t>_______</w:t>
      </w:r>
      <w:r w:rsidR="009E7B4A">
        <w:rPr>
          <w:rFonts w:ascii="Arial" w:hAnsi="Arial" w:cs="Arial"/>
          <w:sz w:val="20"/>
        </w:rPr>
        <w:t>________</w:t>
      </w:r>
    </w:p>
    <w:p w14:paraId="1D2BB4E1" w14:textId="77777777" w:rsidR="00496C20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Cs w:val="24"/>
          <w:lang w:val="en-CA" w:eastAsia="en-CA"/>
        </w:rPr>
        <w:pict w14:anchorId="24CD27B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margin-left:42.4pt;margin-top:9.7pt;width:418.85pt;height:0;z-index:251663360" o:connectortype="straight"/>
        </w:pict>
      </w:r>
      <w:r w:rsidR="00496C20">
        <w:rPr>
          <w:rFonts w:ascii="Arial" w:hAnsi="Arial" w:cs="Arial"/>
          <w:sz w:val="20"/>
        </w:rPr>
        <w:t xml:space="preserve">Address:    </w:t>
      </w:r>
    </w:p>
    <w:p w14:paraId="30C6E29F" w14:textId="77777777" w:rsidR="00496C20" w:rsidRPr="00CC3D6D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noProof/>
          <w:sz w:val="20"/>
          <w:lang w:val="en-CA" w:eastAsia="en-CA"/>
        </w:rPr>
        <w:pict w14:anchorId="6D7A21B3">
          <v:shape id="_x0000_s2052" type="#_x0000_t32" style="position:absolute;margin-left:42.4pt;margin-top:10.45pt;width:418.85pt;height:.05pt;z-index:251664384" o:connectortype="straight"/>
        </w:pict>
      </w:r>
      <w:r w:rsidR="00496C20">
        <w:rPr>
          <w:rFonts w:ascii="Arial" w:hAnsi="Arial" w:cs="Arial"/>
          <w:szCs w:val="24"/>
        </w:rPr>
        <w:t xml:space="preserve">                </w:t>
      </w:r>
    </w:p>
    <w:p w14:paraId="58F0C128" w14:textId="77777777" w:rsidR="00496C20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016BB808">
          <v:shape id="_x0000_s2055" type="#_x0000_t32" style="position:absolute;margin-left:295.9pt;margin-top:10.85pt;width:165.35pt;height:0;z-index:251667456" o:connectortype="straight"/>
        </w:pict>
      </w:r>
      <w:r>
        <w:rPr>
          <w:rFonts w:ascii="Arial" w:hAnsi="Arial" w:cs="Arial"/>
          <w:noProof/>
          <w:sz w:val="20"/>
          <w:lang w:val="en-CA" w:eastAsia="en-CA"/>
        </w:rPr>
        <w:pict w14:anchorId="1C7FC2E1">
          <v:shape id="_x0000_s2056" type="#_x0000_t32" style="position:absolute;margin-left:49.5pt;margin-top:10.85pt;width:193.5pt;height:0;z-index:251668480" o:connectortype="straight"/>
        </w:pict>
      </w:r>
      <w:r w:rsidR="00496C20" w:rsidRPr="00EF515E">
        <w:rPr>
          <w:rFonts w:ascii="Arial" w:hAnsi="Arial" w:cs="Arial"/>
          <w:sz w:val="20"/>
        </w:rPr>
        <w:t xml:space="preserve">City/Town: </w:t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 w:rsidRPr="00CC3D6D">
        <w:rPr>
          <w:rFonts w:ascii="Arial" w:hAnsi="Arial" w:cs="Arial"/>
          <w:sz w:val="20"/>
          <w:lang w:val="en-CA"/>
        </w:rPr>
        <w:t xml:space="preserve">Province: </w:t>
      </w:r>
    </w:p>
    <w:p w14:paraId="272EFBBE" w14:textId="77777777" w:rsidR="00496C20" w:rsidRPr="00865F15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6C63FF83">
          <v:shape id="_x0000_s2057" type="#_x0000_t32" style="position:absolute;margin-left:58.5pt;margin-top:10.45pt;width:184.5pt;height:0;z-index:251669504" o:connectortype="straight"/>
        </w:pict>
      </w:r>
      <w:r w:rsidR="00496C20" w:rsidRPr="00CC3D6D">
        <w:rPr>
          <w:rFonts w:ascii="Arial" w:hAnsi="Arial" w:cs="Arial"/>
          <w:sz w:val="20"/>
          <w:lang w:val="en-CA"/>
        </w:rPr>
        <w:t>P</w:t>
      </w:r>
      <w:r w:rsidR="00496C20" w:rsidRPr="00865F15">
        <w:rPr>
          <w:rFonts w:ascii="Arial" w:hAnsi="Arial" w:cs="Arial"/>
          <w:sz w:val="20"/>
          <w:lang w:val="en-CA"/>
        </w:rPr>
        <w:t>ostal Code:</w:t>
      </w:r>
    </w:p>
    <w:p w14:paraId="507C6431" w14:textId="77777777" w:rsidR="00496C20" w:rsidRPr="00EF515E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534E3EC2">
          <v:shape id="_x0000_s2059" type="#_x0000_t32" style="position:absolute;margin-left:310.9pt;margin-top:10.45pt;width:150.35pt;height:0;z-index:251671552" o:connectortype="straight"/>
        </w:pict>
      </w:r>
      <w:r>
        <w:rPr>
          <w:rFonts w:ascii="Arial" w:hAnsi="Arial" w:cs="Arial"/>
          <w:noProof/>
          <w:sz w:val="20"/>
          <w:lang w:val="en-CA" w:eastAsia="en-CA"/>
        </w:rPr>
        <w:pict w14:anchorId="7BCA8BF0">
          <v:shape id="_x0000_s2058" type="#_x0000_t32" style="position:absolute;margin-left:1in;margin-top:10.45pt;width:171pt;height:0;z-index:251670528" o:connectortype="straight"/>
        </w:pict>
      </w:r>
      <w:r w:rsidR="00496C20" w:rsidRPr="00EF515E">
        <w:rPr>
          <w:rFonts w:ascii="Arial" w:hAnsi="Arial" w:cs="Arial"/>
          <w:sz w:val="20"/>
        </w:rPr>
        <w:t>Phone Number:</w:t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 w:rsidRPr="00EF515E">
        <w:rPr>
          <w:rFonts w:ascii="Arial" w:hAnsi="Arial" w:cs="Arial"/>
          <w:sz w:val="20"/>
        </w:rPr>
        <w:t>Fax Number:</w:t>
      </w:r>
    </w:p>
    <w:p w14:paraId="4F1C802B" w14:textId="77777777" w:rsidR="00496C20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246772DF">
          <v:shape id="_x0000_s2060" type="#_x0000_t32" style="position:absolute;margin-left:1in;margin-top:10.8pt;width:171pt;height:.05pt;z-index:251672576" o:connectortype="straight"/>
        </w:pict>
      </w:r>
      <w:r w:rsidR="00496C20">
        <w:rPr>
          <w:rFonts w:ascii="Arial" w:hAnsi="Arial" w:cs="Arial"/>
          <w:sz w:val="20"/>
        </w:rPr>
        <w:t>E</w:t>
      </w:r>
      <w:r w:rsidR="00496C20" w:rsidRPr="00EF515E">
        <w:rPr>
          <w:rFonts w:ascii="Arial" w:hAnsi="Arial" w:cs="Arial"/>
          <w:sz w:val="20"/>
        </w:rPr>
        <w:t xml:space="preserve">-mail </w:t>
      </w:r>
      <w:r w:rsidR="00496C20">
        <w:rPr>
          <w:rFonts w:ascii="Arial" w:hAnsi="Arial" w:cs="Arial"/>
          <w:sz w:val="20"/>
        </w:rPr>
        <w:t>A</w:t>
      </w:r>
      <w:r w:rsidR="00496C20" w:rsidRPr="00EF515E">
        <w:rPr>
          <w:rFonts w:ascii="Arial" w:hAnsi="Arial" w:cs="Arial"/>
          <w:sz w:val="20"/>
        </w:rPr>
        <w:t xml:space="preserve">ddress: </w:t>
      </w:r>
    </w:p>
    <w:p w14:paraId="136DDFB2" w14:textId="77777777" w:rsidR="00496C20" w:rsidRDefault="00496C2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</w:rPr>
      </w:pPr>
    </w:p>
    <w:p w14:paraId="4693A37D" w14:textId="16CB8505" w:rsidR="00C20FD3" w:rsidRPr="00C20FD3" w:rsidRDefault="00000000" w:rsidP="0049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2FAE9214">
          <v:shape id="_x0000_s2061" type="#_x0000_t32" style="position:absolute;margin-left:114.4pt;margin-top:10.05pt;width:346.85pt;height:.05pt;z-index:251673600" o:connectortype="straight"/>
        </w:pict>
      </w:r>
      <w:r w:rsidR="00496C20" w:rsidRPr="00C20FD3">
        <w:rPr>
          <w:rFonts w:ascii="Arial" w:hAnsi="Arial" w:cs="Arial"/>
          <w:sz w:val="20"/>
          <w:lang w:val="en-CA"/>
        </w:rPr>
        <w:t xml:space="preserve">Contact </w:t>
      </w:r>
      <w:r w:rsidR="00C20FD3" w:rsidRPr="00C20FD3">
        <w:rPr>
          <w:rFonts w:ascii="Arial" w:hAnsi="Arial" w:cs="Arial"/>
          <w:sz w:val="20"/>
          <w:lang w:val="en-CA"/>
        </w:rPr>
        <w:t>Name:</w:t>
      </w:r>
    </w:p>
    <w:p w14:paraId="303D9562" w14:textId="406FD9ED" w:rsidR="00C20FD3" w:rsidRPr="00C20FD3" w:rsidRDefault="00000000" w:rsidP="00C20F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sz w:val="20"/>
          <w:lang w:val="en-CA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65ACC63A">
          <v:shape id="_x0000_s2072" type="#_x0000_t32" style="position:absolute;margin-left:114.4pt;margin-top:10.05pt;width:346.85pt;height:.05pt;z-index:251687936" o:connectortype="straight"/>
        </w:pict>
      </w:r>
      <w:r w:rsidR="00C20FD3" w:rsidRPr="00C20FD3">
        <w:rPr>
          <w:rFonts w:ascii="Arial" w:hAnsi="Arial" w:cs="Arial"/>
          <w:sz w:val="20"/>
          <w:lang w:val="en-CA"/>
        </w:rPr>
        <w:t xml:space="preserve">Contact </w:t>
      </w:r>
      <w:r w:rsidR="00C20FD3">
        <w:rPr>
          <w:rFonts w:ascii="Arial" w:hAnsi="Arial" w:cs="Arial"/>
          <w:sz w:val="20"/>
          <w:lang w:val="en-CA"/>
        </w:rPr>
        <w:t>email</w:t>
      </w:r>
      <w:r w:rsidR="00EF3994">
        <w:rPr>
          <w:rFonts w:ascii="Arial" w:hAnsi="Arial" w:cs="Arial"/>
          <w:sz w:val="20"/>
          <w:lang w:val="en-CA"/>
        </w:rPr>
        <w:t xml:space="preserve"> </w:t>
      </w:r>
      <w:r w:rsidR="00C20FD3" w:rsidRPr="00C20FD3">
        <w:rPr>
          <w:rFonts w:ascii="Arial" w:hAnsi="Arial" w:cs="Arial"/>
          <w:sz w:val="20"/>
          <w:lang w:val="en-CA"/>
        </w:rPr>
        <w:t>:</w:t>
      </w:r>
    </w:p>
    <w:p w14:paraId="1E0A3F5B" w14:textId="77777777" w:rsidR="00EF3994" w:rsidRDefault="00EF3994" w:rsidP="00EF515E">
      <w:pPr>
        <w:rPr>
          <w:rFonts w:ascii="Arial" w:hAnsi="Arial" w:cs="Arial"/>
          <w:sz w:val="20"/>
          <w:lang w:val="en-CA"/>
        </w:rPr>
      </w:pPr>
    </w:p>
    <w:p w14:paraId="0813AF06" w14:textId="0EA2FE80" w:rsidR="00EF3994" w:rsidRPr="00EF3994" w:rsidRDefault="00EF3994" w:rsidP="00EF515E">
      <w:pPr>
        <w:rPr>
          <w:rFonts w:ascii="Arial" w:hAnsi="Arial" w:cs="Arial"/>
          <w:b/>
          <w:bCs/>
          <w:sz w:val="20"/>
          <w:lang w:val="en-CA"/>
        </w:rPr>
      </w:pPr>
      <w:r w:rsidRPr="00EF3994">
        <w:rPr>
          <w:rFonts w:ascii="Arial" w:hAnsi="Arial" w:cs="Arial"/>
          <w:b/>
          <w:bCs/>
          <w:sz w:val="20"/>
          <w:lang w:val="en-CA"/>
        </w:rPr>
        <w:t>Test UserSite details:</w:t>
      </w:r>
    </w:p>
    <w:p w14:paraId="2AB5CC7E" w14:textId="77777777" w:rsidR="00EF3994" w:rsidRDefault="00EF3994" w:rsidP="00EF515E">
      <w:pPr>
        <w:rPr>
          <w:rFonts w:ascii="Arial" w:hAnsi="Arial" w:cs="Arial"/>
          <w:sz w:val="20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2"/>
        <w:gridCol w:w="1498"/>
        <w:gridCol w:w="2454"/>
        <w:gridCol w:w="1806"/>
        <w:gridCol w:w="1806"/>
      </w:tblGrid>
      <w:tr w:rsidR="00EF3994" w14:paraId="3EC2EBC7" w14:textId="73485A08" w:rsidTr="00EF3994">
        <w:tc>
          <w:tcPr>
            <w:tcW w:w="2012" w:type="dxa"/>
          </w:tcPr>
          <w:p w14:paraId="7BA21E01" w14:textId="20C31B75" w:rsidR="00EF3994" w:rsidRPr="00EF3994" w:rsidRDefault="00EF3994" w:rsidP="00EF515E">
            <w:pPr>
              <w:rPr>
                <w:rFonts w:ascii="Arial" w:hAnsi="Arial" w:cs="Arial"/>
                <w:b/>
                <w:bCs/>
                <w:sz w:val="20"/>
              </w:rPr>
            </w:pPr>
            <w:r w:rsidRPr="00EF3994">
              <w:rPr>
                <w:rFonts w:ascii="Arial" w:hAnsi="Arial" w:cs="Arial"/>
                <w:b/>
                <w:bCs/>
                <w:sz w:val="20"/>
              </w:rPr>
              <w:t>UserSite Name</w:t>
            </w:r>
          </w:p>
        </w:tc>
        <w:tc>
          <w:tcPr>
            <w:tcW w:w="1498" w:type="dxa"/>
          </w:tcPr>
          <w:p w14:paraId="156615EF" w14:textId="447E78E4" w:rsidR="00EF3994" w:rsidRPr="00EF3994" w:rsidRDefault="00EF3994" w:rsidP="00EF515E">
            <w:pPr>
              <w:rPr>
                <w:rFonts w:ascii="Arial" w:hAnsi="Arial" w:cs="Arial"/>
                <w:b/>
                <w:bCs/>
                <w:sz w:val="20"/>
              </w:rPr>
            </w:pPr>
            <w:r w:rsidRPr="00EF3994">
              <w:rPr>
                <w:rFonts w:ascii="Arial" w:hAnsi="Arial" w:cs="Arial"/>
                <w:b/>
                <w:bCs/>
                <w:sz w:val="20"/>
              </w:rPr>
              <w:t>UserSite ID</w:t>
            </w:r>
          </w:p>
        </w:tc>
        <w:tc>
          <w:tcPr>
            <w:tcW w:w="2454" w:type="dxa"/>
          </w:tcPr>
          <w:p w14:paraId="08643830" w14:textId="581CE98D" w:rsidR="00EF3994" w:rsidRPr="00EF3994" w:rsidRDefault="00EF3994" w:rsidP="00EF515E">
            <w:pPr>
              <w:rPr>
                <w:rFonts w:ascii="Arial" w:hAnsi="Arial" w:cs="Arial"/>
                <w:b/>
                <w:bCs/>
                <w:sz w:val="20"/>
              </w:rPr>
            </w:pPr>
            <w:r w:rsidRPr="00EF3994">
              <w:rPr>
                <w:rFonts w:ascii="Arial" w:hAnsi="Arial" w:cs="Arial"/>
                <w:b/>
                <w:bCs/>
                <w:sz w:val="20"/>
              </w:rPr>
              <w:t>User</w:t>
            </w:r>
            <w:r>
              <w:rPr>
                <w:rFonts w:ascii="Arial" w:hAnsi="Arial" w:cs="Arial"/>
                <w:b/>
                <w:bCs/>
                <w:sz w:val="20"/>
              </w:rPr>
              <w:t>/UserSite</w:t>
            </w:r>
            <w:r w:rsidRPr="00EF3994">
              <w:rPr>
                <w:rFonts w:ascii="Arial" w:hAnsi="Arial" w:cs="Arial"/>
                <w:b/>
                <w:bCs/>
                <w:sz w:val="20"/>
              </w:rPr>
              <w:t xml:space="preserve"> Email ID </w:t>
            </w:r>
          </w:p>
        </w:tc>
        <w:tc>
          <w:tcPr>
            <w:tcW w:w="1806" w:type="dxa"/>
          </w:tcPr>
          <w:p w14:paraId="07CC2C0F" w14:textId="0FFCFA50" w:rsidR="00EF3994" w:rsidRPr="00EF3994" w:rsidRDefault="00EF3994" w:rsidP="00EF515E">
            <w:pPr>
              <w:rPr>
                <w:rFonts w:ascii="Arial" w:hAnsi="Arial" w:cs="Arial"/>
                <w:b/>
                <w:bCs/>
                <w:sz w:val="20"/>
              </w:rPr>
            </w:pPr>
            <w:r w:rsidRPr="00EF3994">
              <w:rPr>
                <w:rFonts w:ascii="Arial" w:hAnsi="Arial" w:cs="Arial"/>
                <w:b/>
                <w:bCs/>
                <w:sz w:val="20"/>
              </w:rPr>
              <w:t>User First Name</w:t>
            </w:r>
          </w:p>
        </w:tc>
        <w:tc>
          <w:tcPr>
            <w:tcW w:w="1806" w:type="dxa"/>
          </w:tcPr>
          <w:p w14:paraId="39B2E2DD" w14:textId="5B7FB528" w:rsidR="00EF3994" w:rsidRPr="00EF3994" w:rsidRDefault="00EF3994" w:rsidP="00EF515E">
            <w:pPr>
              <w:rPr>
                <w:rFonts w:ascii="Arial" w:hAnsi="Arial" w:cs="Arial"/>
                <w:b/>
                <w:bCs/>
                <w:sz w:val="20"/>
              </w:rPr>
            </w:pPr>
            <w:r w:rsidRPr="00EF3994">
              <w:rPr>
                <w:rFonts w:ascii="Arial" w:hAnsi="Arial" w:cs="Arial"/>
                <w:b/>
                <w:bCs/>
                <w:sz w:val="20"/>
              </w:rPr>
              <w:t>User Last Name</w:t>
            </w:r>
          </w:p>
        </w:tc>
      </w:tr>
      <w:tr w:rsidR="00EF3994" w14:paraId="50983858" w14:textId="1EB5F8CD" w:rsidTr="00EF3994">
        <w:tc>
          <w:tcPr>
            <w:tcW w:w="2012" w:type="dxa"/>
          </w:tcPr>
          <w:p w14:paraId="56DC1133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98" w:type="dxa"/>
          </w:tcPr>
          <w:p w14:paraId="538CBE8C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454" w:type="dxa"/>
          </w:tcPr>
          <w:p w14:paraId="5976E5B6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415763B0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46169302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</w:tr>
      <w:tr w:rsidR="00EF3994" w14:paraId="593A7A91" w14:textId="6B1298F4" w:rsidTr="00EF3994">
        <w:tc>
          <w:tcPr>
            <w:tcW w:w="2012" w:type="dxa"/>
          </w:tcPr>
          <w:p w14:paraId="7AB666E6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98" w:type="dxa"/>
          </w:tcPr>
          <w:p w14:paraId="42968B14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454" w:type="dxa"/>
          </w:tcPr>
          <w:p w14:paraId="24624C1E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6A0EEA2C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4382B1B1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</w:tr>
      <w:tr w:rsidR="00EF3994" w14:paraId="798E0D82" w14:textId="77777777" w:rsidTr="00EF3994">
        <w:tc>
          <w:tcPr>
            <w:tcW w:w="2012" w:type="dxa"/>
          </w:tcPr>
          <w:p w14:paraId="59783FD9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98" w:type="dxa"/>
          </w:tcPr>
          <w:p w14:paraId="75365AEB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454" w:type="dxa"/>
          </w:tcPr>
          <w:p w14:paraId="414AE993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71EF7E25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0BC7582A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</w:tr>
      <w:tr w:rsidR="00EF3994" w14:paraId="6FDB1FAE" w14:textId="77777777" w:rsidTr="00EF3994">
        <w:tc>
          <w:tcPr>
            <w:tcW w:w="2012" w:type="dxa"/>
          </w:tcPr>
          <w:p w14:paraId="085033A3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498" w:type="dxa"/>
          </w:tcPr>
          <w:p w14:paraId="07D9A1B3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2454" w:type="dxa"/>
          </w:tcPr>
          <w:p w14:paraId="431D0D52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4C94CC98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806" w:type="dxa"/>
          </w:tcPr>
          <w:p w14:paraId="0379B9D7" w14:textId="77777777" w:rsidR="00EF3994" w:rsidRDefault="00EF3994" w:rsidP="00EF515E">
            <w:pPr>
              <w:rPr>
                <w:rFonts w:ascii="Arial" w:hAnsi="Arial" w:cs="Arial"/>
                <w:sz w:val="20"/>
              </w:rPr>
            </w:pPr>
          </w:p>
        </w:tc>
      </w:tr>
    </w:tbl>
    <w:p w14:paraId="521286CA" w14:textId="77777777" w:rsidR="00EF3994" w:rsidRDefault="00EF3994" w:rsidP="00EF515E">
      <w:pPr>
        <w:rPr>
          <w:rFonts w:ascii="Arial" w:hAnsi="Arial" w:cs="Arial"/>
          <w:sz w:val="20"/>
        </w:rPr>
      </w:pPr>
    </w:p>
    <w:p w14:paraId="5EA69B3D" w14:textId="77777777" w:rsidR="00C20FD3" w:rsidRDefault="00C20FD3" w:rsidP="00EF515E">
      <w:pPr>
        <w:rPr>
          <w:rFonts w:ascii="Arial" w:hAnsi="Arial" w:cs="Arial"/>
          <w:sz w:val="20"/>
        </w:rPr>
      </w:pPr>
    </w:p>
    <w:p w14:paraId="2CA942EA" w14:textId="77777777" w:rsidR="00C20FD3" w:rsidRPr="00EF515E" w:rsidRDefault="00C20FD3" w:rsidP="00EF515E">
      <w:pPr>
        <w:rPr>
          <w:rFonts w:ascii="Arial" w:hAnsi="Arial" w:cs="Arial"/>
          <w:sz w:val="20"/>
        </w:rPr>
      </w:pPr>
    </w:p>
    <w:p w14:paraId="6080FD6D" w14:textId="79787F33" w:rsidR="00BE5EBB" w:rsidRPr="00EF515E" w:rsidRDefault="00EF515E" w:rsidP="00EF515E">
      <w:pPr>
        <w:rPr>
          <w:rFonts w:ascii="Arial" w:hAnsi="Arial" w:cs="Arial"/>
          <w:b/>
          <w:i/>
          <w:sz w:val="20"/>
        </w:rPr>
      </w:pPr>
      <w:r w:rsidRPr="00EF515E">
        <w:rPr>
          <w:rFonts w:ascii="Arial" w:hAnsi="Arial" w:cs="Arial"/>
          <w:b/>
          <w:i/>
          <w:sz w:val="20"/>
        </w:rPr>
        <w:t xml:space="preserve">I agree to notify Manitoba Health immediately </w:t>
      </w:r>
      <w:r w:rsidR="00264A55">
        <w:rPr>
          <w:rFonts w:ascii="Arial" w:hAnsi="Arial" w:cs="Arial"/>
          <w:b/>
          <w:i/>
          <w:sz w:val="20"/>
        </w:rPr>
        <w:t>on any changes to contact Name/</w:t>
      </w:r>
      <w:r w:rsidR="00D81105">
        <w:rPr>
          <w:rFonts w:ascii="Arial" w:hAnsi="Arial" w:cs="Arial"/>
          <w:b/>
          <w:i/>
          <w:sz w:val="20"/>
        </w:rPr>
        <w:t>Email for</w:t>
      </w:r>
      <w:r w:rsidR="00264A55">
        <w:rPr>
          <w:rFonts w:ascii="Arial" w:hAnsi="Arial" w:cs="Arial"/>
          <w:b/>
          <w:i/>
          <w:sz w:val="20"/>
        </w:rPr>
        <w:t xml:space="preserve"> UAT &amp; Production.</w:t>
      </w:r>
    </w:p>
    <w:p w14:paraId="4F872313" w14:textId="77777777" w:rsidR="00496C20" w:rsidRDefault="00496C20" w:rsidP="00496C20">
      <w:pPr>
        <w:rPr>
          <w:rFonts w:ascii="Arial" w:hAnsi="Arial" w:cs="Arial"/>
          <w:sz w:val="20"/>
        </w:rPr>
      </w:pPr>
    </w:p>
    <w:p w14:paraId="256699BA" w14:textId="77777777" w:rsidR="00264A55" w:rsidRDefault="00264A55" w:rsidP="00496C20">
      <w:pPr>
        <w:rPr>
          <w:rFonts w:ascii="Arial" w:hAnsi="Arial" w:cs="Arial"/>
          <w:sz w:val="20"/>
        </w:rPr>
      </w:pPr>
    </w:p>
    <w:p w14:paraId="434C1895" w14:textId="77777777" w:rsidR="00264A55" w:rsidRDefault="00264A55" w:rsidP="00496C20">
      <w:pPr>
        <w:rPr>
          <w:rFonts w:ascii="Arial" w:hAnsi="Arial" w:cs="Arial"/>
          <w:sz w:val="20"/>
        </w:rPr>
      </w:pPr>
    </w:p>
    <w:p w14:paraId="0E598000" w14:textId="77777777" w:rsidR="00496C20" w:rsidRDefault="00496C20" w:rsidP="00496C20">
      <w:pPr>
        <w:rPr>
          <w:rFonts w:ascii="Arial" w:hAnsi="Arial" w:cs="Arial"/>
          <w:sz w:val="20"/>
        </w:rPr>
      </w:pPr>
    </w:p>
    <w:p w14:paraId="278CB295" w14:textId="2E14A68D" w:rsidR="00496C20" w:rsidRPr="00EF515E" w:rsidRDefault="00000000" w:rsidP="00496C20">
      <w:pPr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n-CA" w:eastAsia="en-CA"/>
        </w:rPr>
        <w:pict w14:anchorId="6AB668D1">
          <v:shape id="_x0000_s2069" type="#_x0000_t32" style="position:absolute;margin-left:314.25pt;margin-top:9.55pt;width:150.75pt;height:0;z-index:251683840" o:connectortype="straight"/>
        </w:pict>
      </w:r>
      <w:r>
        <w:rPr>
          <w:rFonts w:ascii="Arial" w:hAnsi="Arial" w:cs="Arial"/>
          <w:noProof/>
          <w:sz w:val="20"/>
          <w:lang w:val="en-CA" w:eastAsia="en-CA"/>
        </w:rPr>
        <w:pict w14:anchorId="72DFF928">
          <v:shape id="_x0000_s2068" type="#_x0000_t32" style="position:absolute;margin-left:103.15pt;margin-top:9.55pt;width:175.85pt;height:0;z-index:251682816" o:connectortype="straight"/>
        </w:pict>
      </w:r>
      <w:r w:rsidR="00DA09AD">
        <w:rPr>
          <w:rFonts w:ascii="Arial" w:hAnsi="Arial" w:cs="Arial"/>
          <w:noProof/>
          <w:sz w:val="20"/>
          <w:lang w:val="en-CA" w:eastAsia="en-CA"/>
        </w:rPr>
        <w:t>User</w:t>
      </w:r>
      <w:r w:rsidR="00496C20" w:rsidRPr="00EF515E">
        <w:rPr>
          <w:rFonts w:ascii="Arial" w:hAnsi="Arial" w:cs="Arial"/>
          <w:sz w:val="20"/>
        </w:rPr>
        <w:t xml:space="preserve"> Signature:</w:t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496C20">
        <w:rPr>
          <w:rFonts w:ascii="Arial" w:hAnsi="Arial" w:cs="Arial"/>
          <w:sz w:val="20"/>
        </w:rPr>
        <w:tab/>
      </w:r>
      <w:r w:rsidR="009E7B4A">
        <w:rPr>
          <w:rFonts w:ascii="Arial" w:hAnsi="Arial" w:cs="Arial"/>
          <w:sz w:val="20"/>
        </w:rPr>
        <w:tab/>
      </w:r>
      <w:r w:rsidR="00496C20" w:rsidRPr="00EF515E">
        <w:rPr>
          <w:rFonts w:ascii="Arial" w:hAnsi="Arial" w:cs="Arial"/>
          <w:sz w:val="20"/>
        </w:rPr>
        <w:t>Date:</w:t>
      </w:r>
    </w:p>
    <w:p w14:paraId="6838F168" w14:textId="77777777" w:rsidR="00496C20" w:rsidRPr="00EF515E" w:rsidRDefault="00496C20" w:rsidP="00496C20">
      <w:pPr>
        <w:rPr>
          <w:rFonts w:ascii="Arial" w:hAnsi="Arial" w:cs="Arial"/>
          <w:sz w:val="20"/>
        </w:rPr>
      </w:pPr>
    </w:p>
    <w:p w14:paraId="6B92011D" w14:textId="77777777" w:rsidR="00496C20" w:rsidRDefault="00496C20" w:rsidP="00EF515E">
      <w:pPr>
        <w:rPr>
          <w:rFonts w:ascii="Arial" w:hAnsi="Arial" w:cs="Arial"/>
          <w:b/>
          <w:i/>
          <w:sz w:val="18"/>
          <w:szCs w:val="18"/>
        </w:rPr>
      </w:pPr>
    </w:p>
    <w:sectPr w:rsidR="00496C20" w:rsidSect="00522BAD">
      <w:type w:val="continuous"/>
      <w:pgSz w:w="12240" w:h="15840"/>
      <w:pgMar w:top="1080" w:right="1440" w:bottom="1800" w:left="1440" w:header="0" w:footer="0" w:gutter="0"/>
      <w:cols w:space="720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4F34" w14:textId="77777777" w:rsidR="00057575" w:rsidRDefault="00057575">
      <w:r>
        <w:separator/>
      </w:r>
    </w:p>
  </w:endnote>
  <w:endnote w:type="continuationSeparator" w:id="0">
    <w:p w14:paraId="3EFD2C24" w14:textId="77777777" w:rsidR="00057575" w:rsidRDefault="0005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5 Helvetica Roman">
    <w:altName w:val="Calibri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B48A4" w14:textId="77777777" w:rsidR="00012B9F" w:rsidRDefault="00012B9F">
    <w:pPr>
      <w:pStyle w:val="Footer"/>
    </w:pPr>
  </w:p>
  <w:p w14:paraId="35EEAFDE" w14:textId="77777777" w:rsidR="00012B9F" w:rsidRDefault="00012B9F">
    <w:pPr>
      <w:pStyle w:val="Footer"/>
    </w:pPr>
  </w:p>
  <w:p w14:paraId="20DDADE5" w14:textId="77777777" w:rsidR="00012B9F" w:rsidRDefault="00012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EF74" w14:textId="77777777" w:rsidR="00057575" w:rsidRDefault="00057575">
      <w:r>
        <w:separator/>
      </w:r>
    </w:p>
  </w:footnote>
  <w:footnote w:type="continuationSeparator" w:id="0">
    <w:p w14:paraId="2C309163" w14:textId="77777777" w:rsidR="00057575" w:rsidRDefault="00057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EBA"/>
    <w:multiLevelType w:val="hybridMultilevel"/>
    <w:tmpl w:val="628272E6"/>
    <w:lvl w:ilvl="0" w:tplc="CAE076C0">
      <w:start w:val="1"/>
      <w:numFmt w:val="lowerRoman"/>
      <w:lvlText w:val="%1."/>
      <w:lvlJc w:val="right"/>
      <w:pPr>
        <w:tabs>
          <w:tab w:val="num" w:pos="360"/>
        </w:tabs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DD6C61"/>
    <w:multiLevelType w:val="multilevel"/>
    <w:tmpl w:val="15282196"/>
    <w:lvl w:ilvl="0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A52F5"/>
    <w:multiLevelType w:val="hybridMultilevel"/>
    <w:tmpl w:val="A712E9CC"/>
    <w:lvl w:ilvl="0" w:tplc="9542AE58">
      <w:start w:val="2"/>
      <w:numFmt w:val="lowerRoman"/>
      <w:lvlText w:val="%1."/>
      <w:lvlJc w:val="right"/>
      <w:pPr>
        <w:tabs>
          <w:tab w:val="num" w:pos="360"/>
        </w:tabs>
        <w:ind w:left="1440" w:hanging="360"/>
      </w:pPr>
      <w:rPr>
        <w:rFonts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45880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D0C3A8F"/>
    <w:multiLevelType w:val="hybridMultilevel"/>
    <w:tmpl w:val="9FEEF5E8"/>
    <w:lvl w:ilvl="0" w:tplc="4EF0CF6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28"/>
        <w:szCs w:val="28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F2522"/>
    <w:multiLevelType w:val="hybridMultilevel"/>
    <w:tmpl w:val="1770703E"/>
    <w:lvl w:ilvl="0" w:tplc="E1CCF37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B64EFC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  <w:szCs w:val="24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26C7B"/>
    <w:multiLevelType w:val="multilevel"/>
    <w:tmpl w:val="2EA248AE"/>
    <w:lvl w:ilvl="0">
      <w:start w:val="1"/>
      <w:numFmt w:val="lowerRoman"/>
      <w:lvlText w:val="%1."/>
      <w:lvlJc w:val="right"/>
      <w:pPr>
        <w:tabs>
          <w:tab w:val="num" w:pos="720"/>
        </w:tabs>
        <w:ind w:left="1800" w:hanging="36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A5586D"/>
    <w:multiLevelType w:val="hybridMultilevel"/>
    <w:tmpl w:val="2EA248AE"/>
    <w:lvl w:ilvl="0" w:tplc="7D62922E">
      <w:start w:val="1"/>
      <w:numFmt w:val="lowerRoman"/>
      <w:lvlText w:val="%1."/>
      <w:lvlJc w:val="right"/>
      <w:pPr>
        <w:tabs>
          <w:tab w:val="num" w:pos="720"/>
        </w:tabs>
        <w:ind w:left="1800" w:hanging="360"/>
      </w:pPr>
      <w:rPr>
        <w:rFonts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D90B96"/>
    <w:multiLevelType w:val="multilevel"/>
    <w:tmpl w:val="15282196"/>
    <w:lvl w:ilvl="0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655B3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9E57494"/>
    <w:multiLevelType w:val="multilevel"/>
    <w:tmpl w:val="15282196"/>
    <w:lvl w:ilvl="0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44A74"/>
    <w:multiLevelType w:val="multilevel"/>
    <w:tmpl w:val="1770703E"/>
    <w:lvl w:ilvl="0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D3494"/>
    <w:multiLevelType w:val="multilevel"/>
    <w:tmpl w:val="9690A2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"/>
        </w:tabs>
        <w:ind w:left="1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00B48B0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0B305D1"/>
    <w:multiLevelType w:val="hybridMultilevel"/>
    <w:tmpl w:val="A8A42C5E"/>
    <w:lvl w:ilvl="0" w:tplc="E1CCF37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188586">
      <w:start w:val="1"/>
      <w:numFmt w:val="bullet"/>
      <w:lvlText w:val="□"/>
      <w:lvlJc w:val="left"/>
      <w:pPr>
        <w:tabs>
          <w:tab w:val="num" w:pos="360"/>
        </w:tabs>
        <w:ind w:left="2520" w:hanging="360"/>
      </w:pPr>
      <w:rPr>
        <w:rFonts w:ascii="Courier New" w:hAnsi="Courier New" w:hint="default"/>
        <w:sz w:val="24"/>
        <w:szCs w:val="24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2E6F25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56815E5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8AF4778"/>
    <w:multiLevelType w:val="multilevel"/>
    <w:tmpl w:val="13D6415A"/>
    <w:lvl w:ilvl="0">
      <w:start w:val="1"/>
      <w:numFmt w:val="lowerRoman"/>
      <w:lvlText w:val="%1."/>
      <w:lvlJc w:val="right"/>
      <w:pPr>
        <w:tabs>
          <w:tab w:val="num" w:pos="1620"/>
        </w:tabs>
        <w:ind w:left="1620" w:hanging="180"/>
      </w:pPr>
      <w:rPr>
        <w:rFonts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294361"/>
    <w:multiLevelType w:val="hybridMultilevel"/>
    <w:tmpl w:val="15282196"/>
    <w:lvl w:ilvl="0" w:tplc="E1CCF37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 w:tplc="10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81589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73A4B1E"/>
    <w:multiLevelType w:val="hybridMultilevel"/>
    <w:tmpl w:val="266ECE22"/>
    <w:lvl w:ilvl="0" w:tplc="0A188586">
      <w:start w:val="1"/>
      <w:numFmt w:val="bullet"/>
      <w:lvlText w:val="□"/>
      <w:lvlJc w:val="left"/>
      <w:pPr>
        <w:tabs>
          <w:tab w:val="num" w:pos="-1440"/>
        </w:tabs>
        <w:ind w:left="720" w:hanging="360"/>
      </w:pPr>
      <w:rPr>
        <w:rFonts w:ascii="Courier New" w:hAnsi="Courier New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216386"/>
    <w:multiLevelType w:val="hybridMultilevel"/>
    <w:tmpl w:val="F716CF22"/>
    <w:lvl w:ilvl="0" w:tplc="1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0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D62922E">
      <w:start w:val="1"/>
      <w:numFmt w:val="lowerRoman"/>
      <w:lvlText w:val="%3."/>
      <w:lvlJc w:val="right"/>
      <w:pPr>
        <w:tabs>
          <w:tab w:val="num" w:pos="360"/>
        </w:tabs>
        <w:ind w:left="1440" w:hanging="360"/>
      </w:pPr>
      <w:rPr>
        <w:rFonts w:hint="default"/>
      </w:rPr>
    </w:lvl>
    <w:lvl w:ilvl="3" w:tplc="10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CB75FAB"/>
    <w:multiLevelType w:val="multilevel"/>
    <w:tmpl w:val="831EAA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360"/>
        </w:tabs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CC42EE0"/>
    <w:multiLevelType w:val="hybridMultilevel"/>
    <w:tmpl w:val="0298FC64"/>
    <w:lvl w:ilvl="0" w:tplc="9ED2544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C731FF"/>
    <w:multiLevelType w:val="multilevel"/>
    <w:tmpl w:val="0298FC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468D5"/>
    <w:multiLevelType w:val="hybridMultilevel"/>
    <w:tmpl w:val="116E187A"/>
    <w:lvl w:ilvl="0" w:tplc="8A18568E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  <w:sz w:val="20"/>
      </w:rPr>
    </w:lvl>
    <w:lvl w:ilvl="1" w:tplc="62000B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447E2"/>
    <w:multiLevelType w:val="hybridMultilevel"/>
    <w:tmpl w:val="BCD275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3C07741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6B102325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8C31399"/>
    <w:multiLevelType w:val="multilevel"/>
    <w:tmpl w:val="673CEE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8D83984"/>
    <w:multiLevelType w:val="multilevel"/>
    <w:tmpl w:val="1770703E"/>
    <w:lvl w:ilvl="0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□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40213">
    <w:abstractNumId w:val="21"/>
  </w:num>
  <w:num w:numId="2" w16cid:durableId="1335953374">
    <w:abstractNumId w:val="15"/>
  </w:num>
  <w:num w:numId="3" w16cid:durableId="1509055988">
    <w:abstractNumId w:val="28"/>
  </w:num>
  <w:num w:numId="4" w16cid:durableId="1005716442">
    <w:abstractNumId w:val="25"/>
  </w:num>
  <w:num w:numId="5" w16cid:durableId="913391328">
    <w:abstractNumId w:val="18"/>
  </w:num>
  <w:num w:numId="6" w16cid:durableId="2131824836">
    <w:abstractNumId w:val="5"/>
  </w:num>
  <w:num w:numId="7" w16cid:durableId="814637605">
    <w:abstractNumId w:val="27"/>
  </w:num>
  <w:num w:numId="8" w16cid:durableId="1885214981">
    <w:abstractNumId w:val="3"/>
  </w:num>
  <w:num w:numId="9" w16cid:durableId="285964238">
    <w:abstractNumId w:val="13"/>
  </w:num>
  <w:num w:numId="10" w16cid:durableId="1757358372">
    <w:abstractNumId w:val="9"/>
  </w:num>
  <w:num w:numId="11" w16cid:durableId="1336956995">
    <w:abstractNumId w:val="16"/>
  </w:num>
  <w:num w:numId="12" w16cid:durableId="2048092962">
    <w:abstractNumId w:val="29"/>
  </w:num>
  <w:num w:numId="13" w16cid:durableId="2043901057">
    <w:abstractNumId w:val="8"/>
  </w:num>
  <w:num w:numId="14" w16cid:durableId="2015496516">
    <w:abstractNumId w:val="11"/>
  </w:num>
  <w:num w:numId="15" w16cid:durableId="268129361">
    <w:abstractNumId w:val="10"/>
  </w:num>
  <w:num w:numId="16" w16cid:durableId="682898365">
    <w:abstractNumId w:val="7"/>
  </w:num>
  <w:num w:numId="17" w16cid:durableId="1091006529">
    <w:abstractNumId w:val="19"/>
  </w:num>
  <w:num w:numId="18" w16cid:durableId="1817642279">
    <w:abstractNumId w:val="12"/>
  </w:num>
  <w:num w:numId="19" w16cid:durableId="901675148">
    <w:abstractNumId w:val="22"/>
  </w:num>
  <w:num w:numId="20" w16cid:durableId="1745294653">
    <w:abstractNumId w:val="17"/>
  </w:num>
  <w:num w:numId="21" w16cid:durableId="948699692">
    <w:abstractNumId w:val="6"/>
  </w:num>
  <w:num w:numId="22" w16cid:durableId="191917536">
    <w:abstractNumId w:val="0"/>
  </w:num>
  <w:num w:numId="23" w16cid:durableId="1997145836">
    <w:abstractNumId w:val="1"/>
  </w:num>
  <w:num w:numId="24" w16cid:durableId="650985984">
    <w:abstractNumId w:val="2"/>
  </w:num>
  <w:num w:numId="25" w16cid:durableId="1725175270">
    <w:abstractNumId w:val="30"/>
  </w:num>
  <w:num w:numId="26" w16cid:durableId="101804333">
    <w:abstractNumId w:val="14"/>
  </w:num>
  <w:num w:numId="27" w16cid:durableId="1023632997">
    <w:abstractNumId w:val="23"/>
  </w:num>
  <w:num w:numId="28" w16cid:durableId="1576939599">
    <w:abstractNumId w:val="24"/>
  </w:num>
  <w:num w:numId="29" w16cid:durableId="367530388">
    <w:abstractNumId w:val="20"/>
  </w:num>
  <w:num w:numId="30" w16cid:durableId="1766996871">
    <w:abstractNumId w:val="26"/>
  </w:num>
  <w:num w:numId="31" w16cid:durableId="1143234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E59"/>
    <w:rsid w:val="00012B9F"/>
    <w:rsid w:val="00024F63"/>
    <w:rsid w:val="00057575"/>
    <w:rsid w:val="00102EAD"/>
    <w:rsid w:val="00164C7C"/>
    <w:rsid w:val="00170712"/>
    <w:rsid w:val="00174D50"/>
    <w:rsid w:val="0018203D"/>
    <w:rsid w:val="001A64F8"/>
    <w:rsid w:val="001C0867"/>
    <w:rsid w:val="001F1259"/>
    <w:rsid w:val="002123A2"/>
    <w:rsid w:val="00264A55"/>
    <w:rsid w:val="00275B99"/>
    <w:rsid w:val="00276F59"/>
    <w:rsid w:val="00293E59"/>
    <w:rsid w:val="002E53FF"/>
    <w:rsid w:val="00302F2E"/>
    <w:rsid w:val="003630B3"/>
    <w:rsid w:val="003713E1"/>
    <w:rsid w:val="003B666D"/>
    <w:rsid w:val="003C57B2"/>
    <w:rsid w:val="004168D9"/>
    <w:rsid w:val="004868D7"/>
    <w:rsid w:val="00493781"/>
    <w:rsid w:val="00496C20"/>
    <w:rsid w:val="004B0B6F"/>
    <w:rsid w:val="004B763C"/>
    <w:rsid w:val="004E1EB7"/>
    <w:rsid w:val="004E2ACA"/>
    <w:rsid w:val="004E2C4C"/>
    <w:rsid w:val="004F7711"/>
    <w:rsid w:val="00520126"/>
    <w:rsid w:val="0052251B"/>
    <w:rsid w:val="00522BAD"/>
    <w:rsid w:val="00556635"/>
    <w:rsid w:val="00561553"/>
    <w:rsid w:val="00644486"/>
    <w:rsid w:val="00644D71"/>
    <w:rsid w:val="00690A80"/>
    <w:rsid w:val="006C3EFA"/>
    <w:rsid w:val="00707DBD"/>
    <w:rsid w:val="00733748"/>
    <w:rsid w:val="00744C7D"/>
    <w:rsid w:val="00745569"/>
    <w:rsid w:val="00757D12"/>
    <w:rsid w:val="007E5EA4"/>
    <w:rsid w:val="008568E8"/>
    <w:rsid w:val="00864396"/>
    <w:rsid w:val="0087790F"/>
    <w:rsid w:val="008D44FE"/>
    <w:rsid w:val="00914FE4"/>
    <w:rsid w:val="00981498"/>
    <w:rsid w:val="009B1C70"/>
    <w:rsid w:val="009E680C"/>
    <w:rsid w:val="009E7B4A"/>
    <w:rsid w:val="009F2DBA"/>
    <w:rsid w:val="00A01C58"/>
    <w:rsid w:val="00A50EDD"/>
    <w:rsid w:val="00A600F8"/>
    <w:rsid w:val="00A87662"/>
    <w:rsid w:val="00A925BF"/>
    <w:rsid w:val="00AA2612"/>
    <w:rsid w:val="00AB48CB"/>
    <w:rsid w:val="00AF2A91"/>
    <w:rsid w:val="00B12A45"/>
    <w:rsid w:val="00B13711"/>
    <w:rsid w:val="00BB56E9"/>
    <w:rsid w:val="00BE5EBB"/>
    <w:rsid w:val="00BF4636"/>
    <w:rsid w:val="00C20FD3"/>
    <w:rsid w:val="00C2781A"/>
    <w:rsid w:val="00C55E25"/>
    <w:rsid w:val="00C5697B"/>
    <w:rsid w:val="00C57A59"/>
    <w:rsid w:val="00CB11E8"/>
    <w:rsid w:val="00D81105"/>
    <w:rsid w:val="00DA09AD"/>
    <w:rsid w:val="00DF160C"/>
    <w:rsid w:val="00E46E3E"/>
    <w:rsid w:val="00EA17CA"/>
    <w:rsid w:val="00EE0AAB"/>
    <w:rsid w:val="00EF3994"/>
    <w:rsid w:val="00EF515E"/>
    <w:rsid w:val="00F0441D"/>
    <w:rsid w:val="00FA29AD"/>
    <w:rsid w:val="00FB7087"/>
    <w:rsid w:val="00FC3EFD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3"/>
    <o:shapelayout v:ext="edit">
      <o:idmap v:ext="edit" data="2"/>
      <o:rules v:ext="edit">
        <o:r id="V:Rule1" type="connector" idref="#_x0000_s2061"/>
        <o:r id="V:Rule2" type="connector" idref="#_x0000_s2069"/>
        <o:r id="V:Rule3" type="connector" idref="#_x0000_s2060"/>
        <o:r id="V:Rule4" type="connector" idref="#_x0000_s2052"/>
        <o:r id="V:Rule5" type="connector" idref="#_x0000_s2051"/>
        <o:r id="V:Rule6" type="connector" idref="#_x0000_s2058"/>
        <o:r id="V:Rule7" type="connector" idref="#_x0000_s2055"/>
        <o:r id="V:Rule8" type="connector" idref="#_x0000_s2068"/>
        <o:r id="V:Rule9" type="connector" idref="#_x0000_s2057"/>
        <o:r id="V:Rule10" type="connector" idref="#_x0000_s2072"/>
        <o:r id="V:Rule11" type="connector" idref="#_x0000_s2056"/>
        <o:r id="V:Rule12" type="connector" idref="#_x0000_s2059"/>
      </o:rules>
    </o:shapelayout>
  </w:shapeDefaults>
  <w:decimalSymbol w:val="."/>
  <w:listSeparator w:val=","/>
  <w14:docId w14:val="0FB5FEFC"/>
  <w15:docId w15:val="{333F5713-67B3-4605-82F8-277FEA67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2BAD"/>
    <w:rPr>
      <w:sz w:val="24"/>
      <w:lang w:val="en-US" w:eastAsia="en-US"/>
    </w:rPr>
  </w:style>
  <w:style w:type="paragraph" w:styleId="Heading2">
    <w:name w:val="heading 2"/>
    <w:basedOn w:val="Normal"/>
    <w:next w:val="Normal"/>
    <w:qFormat/>
    <w:rsid w:val="00522BAD"/>
    <w:pPr>
      <w:keepNext/>
      <w:spacing w:after="20"/>
      <w:outlineLvl w:val="1"/>
    </w:pPr>
    <w:rPr>
      <w:rFonts w:ascii="55 Helvetica Roman" w:hAnsi="55 Helvetica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22BAD"/>
    <w:rPr>
      <w:color w:val="0000FF"/>
      <w:u w:val="single"/>
    </w:rPr>
  </w:style>
  <w:style w:type="paragraph" w:styleId="Header">
    <w:name w:val="header"/>
    <w:basedOn w:val="Normal"/>
    <w:rsid w:val="00522BA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2BAD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1"/>
    <w:rsid w:val="00707DBD"/>
    <w:pPr>
      <w:jc w:val="both"/>
    </w:pPr>
    <w:rPr>
      <w:rFonts w:ascii="Arial" w:eastAsia="Times New Roman" w:hAnsi="Arial"/>
      <w:lang w:val="en-CA"/>
    </w:rPr>
  </w:style>
  <w:style w:type="character" w:customStyle="1" w:styleId="BodyTextChar">
    <w:name w:val="Body Text Char"/>
    <w:basedOn w:val="DefaultParagraphFont"/>
    <w:rsid w:val="00707DBD"/>
    <w:rPr>
      <w:sz w:val="24"/>
      <w:lang w:val="en-US" w:eastAsia="en-US"/>
    </w:rPr>
  </w:style>
  <w:style w:type="character" w:customStyle="1" w:styleId="BodyTextChar1">
    <w:name w:val="Body Text Char1"/>
    <w:basedOn w:val="DefaultParagraphFont"/>
    <w:link w:val="BodyText"/>
    <w:rsid w:val="00707DBD"/>
    <w:rPr>
      <w:rFonts w:ascii="Arial" w:eastAsia="Times New Roman" w:hAnsi="Arial"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4168D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56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568E8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rsid w:val="00EF3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lhollar\Local%20Settings\Temporary%20Internet%20Files\OLK6A\LETTERHEAD%20-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LETTERHEAD - template</Template>
  <TotalTime>64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Designtype</Company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lhollar</dc:creator>
  <cp:lastModifiedBy>Ramakrishna Ananthula</cp:lastModifiedBy>
  <cp:revision>16</cp:revision>
  <cp:lastPrinted>2011-11-01T18:48:00Z</cp:lastPrinted>
  <dcterms:created xsi:type="dcterms:W3CDTF">2025-01-07T20:34:00Z</dcterms:created>
  <dcterms:modified xsi:type="dcterms:W3CDTF">2025-03-06T21:23:00Z</dcterms:modified>
</cp:coreProperties>
</file>